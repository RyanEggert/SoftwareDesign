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>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"kind": "qpxExpress#tripsSearch",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"trips"</w:t>
      </w:r>
      <w:bookmarkStart w:id="0" w:name="_GoBack"/>
      <w:bookmarkEnd w:id="0"/>
      <w:r>
        <w:rPr>
          <w:rFonts w:hint="default" w:ascii="Liberation Sans Narrow" w:hAnsi="Liberation Sans Narrow" w:cs="Liberation Sans Narrow"/>
          <w:sz w:val="21"/>
          <w:szCs w:val="16"/>
        </w:rPr>
        <w:t>: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"kind": "qpxexpress#tripOptions",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"requestId": "PiMwxjQVVKZGQGGMe0KjVd",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"data":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"kind": "qpxexpress#data",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"airport":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"kind": "qpxexpress#airportData",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"code": "BOS",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"city": "BOS",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"name": "Boston Logan International"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"kind": "qpxexpress#airportData",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"code": "MKE",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"city": "MKE",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"name": "Milwaukee General Mitchell"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"kind": "qpxexpress#airportData",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"code": "PHL",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"city": "PHL",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"name": "Philadelphia/Wilmington Int'l"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"city":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"kind": "qpxexpress#cityData",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"code": "BOS",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"name": "Boston"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"kind": "qpxexpress#cityData",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"code": "MKE",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"name": "Milwaukee"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"kind": "qpxexpress#cityData",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"code": "PHL",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"name": "Philadelphia"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"aircraft":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"kind": "qpxexpress#aircraftData",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"code": "319",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"name": "Airbus A319"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"kind": "qpxexpress#aircraftData",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"code": "CRJ",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"name": "Canadair Reg. Jet"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"tax":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"kind": "qpxexpress#taxData",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"id": "ZP",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"name": "US Flight Segment Tax"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"kind": "qpxexpress#taxData",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"id": "XF",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"name": "US Passenger Facility Charge"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"kind": "qpxexpress#taxData",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"id": "AY",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"name": "US September 11th Security Fee"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"kind": "qpxexpress#taxData",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"id": "US_1",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"name": "US Transportation Tax"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"carrier":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"kind": "qpxexpress#carrierData",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"code": "US",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"name": "US Airways, Inc."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]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"tripOption":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"kind": "qpxexpress#tripOption",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"saleTotal": "USD130.60",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"id": "HjBvDDP5vCHPnpxNnuERa7001",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"slice":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"kind": "qpxexpress#sliceInfo",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"duration": 262,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"segment":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"kind": "qpxexpress#segmentInfo",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"duration": 80,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"flight":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"carrier": "US",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"number": "1767"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"id": "GS5iATluVjdhVgjJ",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"cabin": "COACH",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"bookingCode": "E",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"bookingCodeCount": 9,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"marriedSegmentGroup": "0",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"leg":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"kind": "qpxexpress#legInfo",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"id": "LBtFajmeaAXap3go",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"aircraft": "319",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"arrivalTime": "2014-11-05T21:50-05:00",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"departureTime": "2014-11-05T20:30-05:00",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"origin": "BOS",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"destination": "PHL",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"originTerminal": "B",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"destinationTerminal": "B",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"duration": 80,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"onTimePerformance": 41,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"mileage": 279,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"secure": true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"connectionDuration": 55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"kind": "qpxexpress#segmentInfo",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"duration": 127,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"flight":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"carrier": "US",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"number": "4039"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"id": "GvtT3J4w4fBirVsi",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"cabin": "COACH",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"bookingCode": "E",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"bookingCodeCount": 9,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"marriedSegmentGroup": "0",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"leg":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"kind": "qpxexpress#legInfo",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"id": "LqxWPVV-ePeGNOOn",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"aircraft": "CRJ",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"arrivalTime": "2014-11-05T23:52-06:00",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"departureTime": "2014-11-05T22:45-05:00",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"origin": "PHL",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"destination": "MKE",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"originTerminal": "F",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"duration": 127,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"operatingDisclosure": "OPERATED BY US AIRWAYS EXPRESS-AIR WISCONSIN",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"onTimePerformance": 60,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"mileage": 688,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"secure": true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]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]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"pricing":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"kind": "qpxexpress#pricingInfo",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"fare":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"kind": "qpxexpress#fareInfo",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"id": "AE/XysIoiU4PsYXsE60QOZxPzx0DGHdpjfH4fLzxg2LE",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"carrier": "US",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"origin": "BOS",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"destination": "MKE",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"basisCode": "EA14XSI5"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"segmentPricing":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"kind": "qpxexpress#segmentPricing",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"fareId": "AE/XysIoiU4PsYXsE60QOZxPzx0DGHdpjfH4fLzxg2LE",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"segmentId": "GS5iATluVjdhVgjJ",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"freeBaggageOption":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"kind": "qpxexpress#freeBaggageAllowance",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"bagDescriptor":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"kind": "qpxexpress#bagDescriptor",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"commercialName": "ASSISTIVE DEVICES",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"count": 0,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"subcode": "0GM"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"kind": "qpxexpress#bagDescriptor",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"commercialName": "INFANT CAR SEAT",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"count": 0,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"description":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 "Infant Car Seat"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"subcode": "0G5"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"kind": "qpxexpress#bagDescriptor",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"commercialName": "STROLLER OR PUSHCHAIR",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"count": 0,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"description":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 "Stroller/Pushchair"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"subcode": "0F4"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"pieces": 0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]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"kind": "qpxexpress#segmentPricing",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"fareId": "AE/XysIoiU4PsYXsE60QOZxPzx0DGHdpjfH4fLzxg2LE",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"segmentId": "GvtT3J4w4fBirVsi",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"freeBaggageOption":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"kind": "qpxexpress#freeBaggageAllowance",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"bagDescriptor":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"kind": "qpxexpress#bagDescriptor",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"commercialName": "ASSISTIVE DEVICES",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"count": 0,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"subcode": "0GM"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"kind": "qpxexpress#bagDescriptor",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"commercialName": "INFANT CAR SEAT",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"count": 0,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"description":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 "Infant Car Seat"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"subcode": "0G5"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"kind": "qpxexpress#bagDescriptor",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"commercialName": "STROLLER OR PUSHCHAIR",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"count": 0,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"description":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 "Stroller/Pushchair"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 "subcode": "0F4"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 "pieces": 0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]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"baseFareTotal": "USD100.47",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"saleFareTotal": "USD100.47",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"saleTaxTotal": "USD30.13",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"saleTotal": "USD130.60",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"passengers":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"kind": "qpxexpress#passengerCounts",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"adultCount": 1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"tax": [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"kind": "qpxexpress#taxInfo",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"id": "US_1",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"chargeType": "GOVERNMENT",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"code": "US",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"country": "US",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"salePrice": "USD7.53"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"kind": "qpxexpress#taxInfo",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"id": "AY",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"chargeType": "GOVERNMENT",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"code": "AY",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"country": "US",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"salePrice": "USD5.60"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"kind": "qpxexpress#taxInfo",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"id": "XF",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"chargeType": "GOVERNMENT",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"code": "XF",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"country": "US",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"salePrice": "USD9.00"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},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{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"kind": "qpxexpress#taxInfo",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"id": "ZP",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"chargeType": "GOVERNMENT",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"code": "ZP",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"country": "US",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 "salePrice": "USD8.00"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],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"fareCalculation": "BOS US X/PHL US MKE 100.47EA14XSI5 USD 100.47 END ZP BOS PHL XT 7.53US 8.00ZP 5.60AY 9.00XF BOS4.50 PHL4.50",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"latestTicketingTime": "2014-09-27T23:59-04:00",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 "ptc": "ADT"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 ]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 ]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 xml:space="preserve"> 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  <w:r>
        <w:rPr>
          <w:rFonts w:hint="default" w:ascii="Liberation Sans Narrow" w:hAnsi="Liberation Sans Narrow" w:cs="Liberation Sans Narrow"/>
          <w:sz w:val="21"/>
          <w:szCs w:val="16"/>
        </w:rPr>
        <w:t>}</w:t>
      </w:r>
    </w:p>
    <w:p>
      <w:pPr>
        <w:rPr>
          <w:rFonts w:hint="default" w:ascii="Liberation Sans Narrow" w:hAnsi="Liberation Sans Narrow" w:cs="Liberation Sans Narrow"/>
          <w:sz w:val="21"/>
          <w:szCs w:val="16"/>
        </w:rPr>
      </w:pPr>
    </w:p>
    <w:sectPr>
      <w:pgSz w:w="12247" w:h="15819"/>
      <w:pgMar w:top="1440" w:right="1080" w:bottom="1440" w:left="1080" w:header="708" w:footer="708" w:gutter="0"/>
      <w:cols w:equalWidth="0" w:num="2">
        <w:col w:w="4831" w:space="425"/>
        <w:col w:w="4831"/>
      </w:cols>
      <w:docGrid w:linePitch="2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erif"/>
    <w:panose1 w:val="02010600030101010101"/>
    <w:charset w:val="86"/>
    <w:family w:val="auto"/>
    <w:pitch w:val="default"/>
    <w:sig w:usb0="00000000" w:usb1="00000000" w:usb2="00000000" w:usb3="00000000" w:csb0="00000000" w:csb1="00000000"/>
  </w:font>
  <w:font w:name="Wingdings">
    <w:altName w:val="Capture it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erif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SimSun">
    <w:altName w:val="Serif"/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Serif">
    <w:panose1 w:val="02020600060500020200"/>
    <w:charset w:val="00"/>
    <w:family w:val="auto"/>
    <w:pitch w:val="default"/>
    <w:sig w:usb0="00000000" w:usb1="00000000" w:usb2="00000000" w:usb3="00000000" w:csb0="001D016D" w:csb1="00000000"/>
  </w:font>
  <w:font w:name="DejaVu Sans">
    <w:panose1 w:val="020B0603030804020204"/>
    <w:charset w:val="00"/>
    <w:family w:val="auto"/>
    <w:pitch w:val="default"/>
    <w:sig w:usb0="E7002EFF" w:usb1="D200FDFF" w:usb2="0A246029" w:usb3="00000000" w:csb0="600001FF" w:csb1="DFFF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Serif">
    <w:panose1 w:val="02020600060500020200"/>
    <w:charset w:val="00"/>
    <w:family w:val="auto"/>
    <w:pitch w:val="default"/>
    <w:sig w:usb0="00000000" w:usb1="00000000" w:usb2="00000000" w:usb3="00000000" w:csb0="001D016D" w:csb1="00000000"/>
  </w:font>
  <w:font w:name="Capture it">
    <w:panose1 w:val="02000500000000000000"/>
    <w:charset w:val="00"/>
    <w:family w:val="auto"/>
    <w:pitch w:val="default"/>
    <w:sig w:usb0="800002A7" w:usb1="0000004A" w:usb2="00000000" w:usb3="00000000" w:csb0="0000000D" w:csb1="02000000"/>
  </w:font>
  <w:font w:name="Serif">
    <w:panose1 w:val="02020600060500020200"/>
    <w:charset w:val="00"/>
    <w:family w:val="auto"/>
    <w:pitch w:val="default"/>
    <w:sig w:usb0="00000000" w:usb1="00000000" w:usb2="00000000" w:usb3="00000000" w:csb0="001D016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0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name="index heading"/>
    <w:lsdException w:unhideWhenUsed="0" w:uiPriority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nhideWhenUsed="0" w:uiPriority="0" w:name="table of authorities"/>
    <w:lsdException w:unhideWhenUsed="0" w:uiPriority="0" w:name="macro"/>
    <w:lsdException w:unhideWhenUsed="0" w:uiPriority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annotation subject"/>
    <w:lsdException w:unhideWhenUsed="0" w:uiPriority="0" w:name="Balloon Text"/>
  </w:latentStyles>
  <w:style w:type="paragraph" w:default="1" w:styleId="1">
    <w:name w:val="Normal"/>
    <w:uiPriority w:val="0"/>
    <w:pPr>
      <w:widowControl w:val="0"/>
      <w:jc w:val="left"/>
    </w:pPr>
    <w:rPr>
      <w:rFonts w:ascii="Times New Roman" w:hAnsi="Times New Roman"/>
      <w:kern w:val="2"/>
      <w:sz w:val="24"/>
      <w:lang w:val="en-US" w:eastAsia="zh-CN"/>
    </w:rPr>
  </w:style>
  <w:style w:type="paragraph" w:styleId="2">
    <w:name w:val="heading 1"/>
    <w:basedOn w:val="1"/>
    <w:next w:val="1"/>
    <w:uiPriority w:val="0"/>
    <w:pPr>
      <w:keepNext/>
      <w:keepLines/>
      <w:spacing w:before="240" w:beforeAutospacing="0" w:after="60" w:afterAutospacing="0" w:line="240" w:lineRule="auto"/>
      <w:outlineLvl w:val="0"/>
    </w:pPr>
    <w:rPr>
      <w:rFonts w:ascii="Arial" w:hAnsi="Arial"/>
      <w:b/>
      <w:kern w:val="44"/>
      <w:sz w:val="32"/>
    </w:rPr>
  </w:style>
  <w:style w:type="paragraph" w:styleId="3">
    <w:name w:val="heading 2"/>
    <w:basedOn w:val="1"/>
    <w:next w:val="1"/>
    <w:uiPriority w:val="0"/>
    <w:pPr>
      <w:keepNext/>
      <w:keepLines/>
      <w:spacing w:before="240" w:beforeAutospacing="0" w:after="60" w:afterAutospacing="0" w:line="240" w:lineRule="auto"/>
      <w:outlineLvl w:val="1"/>
    </w:pPr>
    <w:rPr>
      <w:rFonts w:ascii="Arial" w:hAnsi="Arial"/>
      <w:b/>
      <w:i/>
      <w:sz w:val="28"/>
    </w:rPr>
  </w:style>
  <w:style w:type="paragraph" w:styleId="4">
    <w:name w:val="heading 3"/>
    <w:basedOn w:val="1"/>
    <w:next w:val="1"/>
    <w:uiPriority w:val="0"/>
    <w:pPr>
      <w:keepNext/>
      <w:keepLines/>
      <w:spacing w:before="240" w:beforeAutospacing="0" w:after="60" w:afterAutospacing="0" w:line="240" w:lineRule="auto"/>
      <w:outlineLvl w:val="2"/>
    </w:pPr>
    <w:rPr>
      <w:rFonts w:ascii="Arial" w:hAnsi="Arial"/>
      <w:b/>
      <w:sz w:val="26"/>
    </w:rPr>
  </w:style>
  <w:style w:type="paragraph" w:styleId="5">
    <w:name w:val="heading 4"/>
    <w:basedOn w:val="1"/>
    <w:next w:val="1"/>
    <w:uiPriority w:val="0"/>
    <w:pPr>
      <w:keepNext/>
      <w:keepLines/>
      <w:spacing w:before="240" w:beforeAutospacing="0" w:after="60" w:afterAutospacing="0" w:line="240" w:lineRule="auto"/>
      <w:outlineLvl w:val="3"/>
    </w:pPr>
    <w:rPr>
      <w:rFonts w:ascii="Times New Roman" w:hAnsi="Times New Roman"/>
      <w:b/>
      <w:sz w:val="28"/>
    </w:rPr>
  </w:style>
  <w:style w:type="paragraph" w:styleId="6">
    <w:name w:val="heading 5"/>
    <w:basedOn w:val="1"/>
    <w:next w:val="1"/>
    <w:uiPriority w:val="0"/>
    <w:pPr>
      <w:keepNext/>
      <w:keepLines/>
      <w:spacing w:before="240" w:beforeAutospacing="0" w:after="60" w:afterAutospacing="0" w:line="240" w:lineRule="auto"/>
      <w:outlineLvl w:val="4"/>
    </w:pPr>
    <w:rPr>
      <w:b/>
      <w:i/>
      <w:sz w:val="26"/>
    </w:rPr>
  </w:style>
  <w:style w:type="paragraph" w:styleId="7">
    <w:name w:val="heading 6"/>
    <w:basedOn w:val="1"/>
    <w:next w:val="1"/>
    <w:uiPriority w:val="0"/>
    <w:pPr>
      <w:keepNext/>
      <w:keepLines/>
      <w:spacing w:before="240" w:beforeAutospacing="0" w:after="60" w:afterAutospacing="0" w:line="240" w:lineRule="auto"/>
      <w:outlineLvl w:val="5"/>
    </w:pPr>
    <w:rPr>
      <w:rFonts w:ascii="Times New Roman" w:hAnsi="Times New Roman"/>
      <w:b/>
      <w:sz w:val="22"/>
    </w:rPr>
  </w:style>
  <w:style w:type="paragraph" w:styleId="8">
    <w:name w:val="heading 7"/>
    <w:basedOn w:val="1"/>
    <w:next w:val="1"/>
    <w:uiPriority w:val="0"/>
    <w:pPr>
      <w:keepNext/>
      <w:keepLines/>
      <w:spacing w:before="240" w:beforeAutospacing="0" w:after="60" w:afterAutospacing="0" w:line="240" w:lineRule="auto"/>
      <w:outlineLvl w:val="6"/>
    </w:pPr>
    <w:rPr>
      <w:sz w:val="24"/>
    </w:rPr>
  </w:style>
  <w:style w:type="paragraph" w:styleId="9">
    <w:name w:val="heading 8"/>
    <w:basedOn w:val="1"/>
    <w:next w:val="1"/>
    <w:uiPriority w:val="0"/>
    <w:pPr>
      <w:keepNext/>
      <w:keepLines/>
      <w:spacing w:before="240" w:beforeAutospacing="0" w:after="60" w:afterAutospacing="0" w:line="240" w:lineRule="auto"/>
      <w:outlineLvl w:val="7"/>
    </w:pPr>
    <w:rPr>
      <w:rFonts w:ascii="Times New Roman" w:hAnsi="Times New Roman"/>
      <w:i/>
      <w:sz w:val="24"/>
    </w:rPr>
  </w:style>
  <w:style w:type="paragraph" w:styleId="10">
    <w:name w:val="heading 9"/>
    <w:basedOn w:val="1"/>
    <w:next w:val="1"/>
    <w:uiPriority w:val="0"/>
    <w:pPr>
      <w:keepNext/>
      <w:keepLines/>
      <w:spacing w:before="240" w:beforeAutospacing="0" w:after="60" w:afterAutospacing="0" w:line="240" w:lineRule="auto"/>
      <w:outlineLvl w:val="8"/>
    </w:pPr>
    <w:rPr>
      <w:rFonts w:ascii="Arial" w:hAnsi="Arial"/>
      <w:sz w:val="22"/>
    </w:rPr>
  </w:style>
  <w:style w:type="character" w:default="1" w:styleId="13">
    <w:name w:val="Default Paragraph Font"/>
    <w:uiPriority w:val="0"/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1</Pages>
  <Words>0</Words>
  <Characters>0</Characters>
  <Lines>1</Lines>
  <Paragraphs>1</Paragraphs>
  <ScaleCrop>false</ScaleCrop>
  <LinksUpToDate>false</LinksUpToDate>
  <CharactersWithSpaces>0</CharactersWithSpaces>
  <Application>WPS Office_9.1.0.4751_{F1E327BC-269C-435d-A152-05C5408002CA}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2010-05-06T09:11:00Z</dcterms:created>
  <dc:creator>reggert</dc:creator>
  <cp:lastModifiedBy>reggert</cp:lastModifiedBy>
  <dc:title>{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1033-9.1.0.4751</vt:lpwstr>
  </property>
</Properties>
</file>